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CA54" w14:textId="77777777" w:rsidR="00467575" w:rsidRDefault="004179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Computer recommendations</w:t>
      </w:r>
    </w:p>
    <w:p w14:paraId="33FFCA55" w14:textId="77777777" w:rsidR="00467575" w:rsidRDefault="00467575"/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467575" w14:paraId="33FFCA59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56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Operational system</w:t>
            </w:r>
          </w:p>
          <w:p w14:paraId="33FFCA57" w14:textId="77777777" w:rsidR="00467575" w:rsidRDefault="0046757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58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Ubuntu 20.04 LTS or newer. Debian 10 or newer. CentOS/Rocky Linux 8 or newer.</w:t>
            </w:r>
          </w:p>
        </w:tc>
      </w:tr>
      <w:tr w:rsidR="00467575" w14:paraId="33FFCA5C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5A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5B" w14:textId="77777777" w:rsidR="00467575" w:rsidRDefault="0041792C">
            <w:pPr>
              <w:spacing w:after="0" w:line="240" w:lineRule="auto"/>
            </w:pPr>
            <w:r>
              <w:t xml:space="preserve">Python 3.8.x or higher are recommended. Anaconda 3 is suggested, as well to manage Python virtual </w:t>
            </w:r>
            <w:r>
              <w:t>environments</w:t>
            </w:r>
          </w:p>
        </w:tc>
      </w:tr>
      <w:tr w:rsidR="00467575" w14:paraId="33FFCA6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5D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Libraries to be installed </w:t>
            </w:r>
          </w:p>
          <w:p w14:paraId="33FFCA5E" w14:textId="77777777" w:rsidR="00467575" w:rsidRDefault="0046757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5F" w14:textId="77777777" w:rsidR="00467575" w:rsidRDefault="0041792C">
            <w:pPr>
              <w:spacing w:after="0" w:line="240" w:lineRule="auto"/>
            </w:pPr>
            <w:r>
              <w:t xml:space="preserve">All dependencies of this version of SELENE can be checked in </w:t>
            </w:r>
            <w:proofErr w:type="spellStart"/>
            <w:r>
              <w:rPr>
                <w:lang w:val="en-US"/>
              </w:rPr>
              <w:t>selene_training</w:t>
            </w:r>
            <w:proofErr w:type="spellEnd"/>
            <w:r>
              <w:t>.</w:t>
            </w:r>
            <w:proofErr w:type="spellStart"/>
            <w:r>
              <w:t>yml</w:t>
            </w:r>
            <w:proofErr w:type="spellEnd"/>
          </w:p>
          <w:p w14:paraId="33FFCA60" w14:textId="77777777" w:rsidR="00467575" w:rsidRDefault="0041792C">
            <w:pPr>
              <w:spacing w:after="0" w:line="240" w:lineRule="auto"/>
            </w:pPr>
            <w:r>
              <w:t>To install these dependencies, create a Python virtual environment  through the mentioned file :</w:t>
            </w:r>
          </w:p>
          <w:p w14:paraId="33FFCA61" w14:textId="77777777" w:rsidR="00467575" w:rsidRDefault="00467575">
            <w:pPr>
              <w:spacing w:after="0" w:line="240" w:lineRule="auto"/>
            </w:pPr>
          </w:p>
          <w:p w14:paraId="33FFCA62" w14:textId="77777777" w:rsidR="00467575" w:rsidRDefault="0041792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cd /Path/package/installed</w:t>
            </w:r>
          </w:p>
          <w:p w14:paraId="33FFCA63" w14:textId="77777777" w:rsidR="00467575" w:rsidRDefault="0041792C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conda</w:t>
            </w:r>
            <w:proofErr w:type="spellEnd"/>
            <w:r>
              <w:rPr>
                <w:lang w:val="en-US"/>
              </w:rPr>
              <w:t xml:space="preserve"> env create -f ./</w:t>
            </w:r>
            <w:proofErr w:type="spellStart"/>
            <w:r>
              <w:rPr>
                <w:lang w:val="en-US"/>
              </w:rPr>
              <w:t>selene_training.yml</w:t>
            </w:r>
            <w:proofErr w:type="spellEnd"/>
          </w:p>
          <w:p w14:paraId="33FFCA64" w14:textId="77777777" w:rsidR="00467575" w:rsidRDefault="0041792C">
            <w:pPr>
              <w:spacing w:after="0" w:line="240" w:lineRule="auto"/>
            </w:pPr>
            <w:proofErr w:type="spellStart"/>
            <w:r>
              <w:t>conda</w:t>
            </w:r>
            <w:proofErr w:type="spellEnd"/>
            <w:r>
              <w:t xml:space="preserve"> env list</w:t>
            </w:r>
          </w:p>
          <w:p w14:paraId="33FFCA65" w14:textId="77777777" w:rsidR="00467575" w:rsidRDefault="0041792C">
            <w:pPr>
              <w:spacing w:after="0" w:line="240" w:lineRule="auto"/>
            </w:pPr>
            <w:proofErr w:type="spellStart"/>
            <w:r>
              <w:t>conda</w:t>
            </w:r>
            <w:proofErr w:type="spellEnd"/>
            <w:r>
              <w:t xml:space="preserve"> activate </w:t>
            </w:r>
            <w:proofErr w:type="spellStart"/>
            <w:r>
              <w:t>selene_training</w:t>
            </w:r>
            <w:proofErr w:type="spellEnd"/>
          </w:p>
          <w:p w14:paraId="33FFCA66" w14:textId="77777777" w:rsidR="00467575" w:rsidRDefault="0041792C">
            <w:pPr>
              <w:spacing w:after="0" w:line="240" w:lineRule="auto"/>
            </w:pPr>
            <w:proofErr w:type="spellStart"/>
            <w:r>
              <w:t>conda</w:t>
            </w:r>
            <w:proofErr w:type="spellEnd"/>
            <w:r>
              <w:t xml:space="preserve"> deactivate</w:t>
            </w:r>
          </w:p>
        </w:tc>
      </w:tr>
    </w:tbl>
    <w:p w14:paraId="33FFCA68" w14:textId="77777777" w:rsidR="00467575" w:rsidRDefault="00467575"/>
    <w:p w14:paraId="33FFCA69" w14:textId="77777777" w:rsidR="00467575" w:rsidRDefault="0041792C">
      <w:r>
        <w:t xml:space="preserve">Note: If the above recommendations cannot be met, it is possible that SELENE would not work on your PC during this workshop. </w:t>
      </w:r>
    </w:p>
    <w:p w14:paraId="33FFCA6A" w14:textId="77777777" w:rsidR="00467575" w:rsidRDefault="00467575"/>
    <w:p w14:paraId="33FFCA6B" w14:textId="77777777" w:rsidR="00467575" w:rsidRDefault="004179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data format</w:t>
      </w:r>
    </w:p>
    <w:p w14:paraId="20F14FB1" w14:textId="77777777" w:rsidR="005B2EF1" w:rsidRDefault="0041792C">
      <w:r>
        <w:t>The format of sea level input data managed by this version of SELENE is</w:t>
      </w:r>
      <w:r>
        <w:rPr>
          <w:b/>
          <w:bCs/>
          <w:sz w:val="32"/>
          <w:szCs w:val="32"/>
        </w:rPr>
        <w:t xml:space="preserve"> </w:t>
      </w:r>
      <w:r>
        <w:t xml:space="preserve">built around these fields / columns : </w:t>
      </w:r>
    </w:p>
    <w:p w14:paraId="04723DAF" w14:textId="1CD1FAAA" w:rsidR="005B2EF1" w:rsidRDefault="0041792C" w:rsidP="005B2EF1">
      <w:pPr>
        <w:pStyle w:val="Prrafodelista"/>
        <w:numPr>
          <w:ilvl w:val="0"/>
          <w:numId w:val="1"/>
        </w:numPr>
      </w:pPr>
      <w:r>
        <w:t>station identifier</w:t>
      </w:r>
      <w:r w:rsidR="005B2EF1">
        <w:t xml:space="preserve"> as seven digit code</w:t>
      </w:r>
    </w:p>
    <w:p w14:paraId="6179DFA9" w14:textId="3BF4C9C8" w:rsidR="005B2EF1" w:rsidRDefault="0041792C" w:rsidP="005B2EF1">
      <w:pPr>
        <w:pStyle w:val="Prrafodelista"/>
        <w:numPr>
          <w:ilvl w:val="0"/>
          <w:numId w:val="1"/>
        </w:numPr>
      </w:pPr>
      <w:r>
        <w:t>date</w:t>
      </w:r>
      <w:r w:rsidR="005B2EF1">
        <w:t xml:space="preserve"> in YYYYMMDD format</w:t>
      </w:r>
      <w:r w:rsidR="0037356B">
        <w:t>.</w:t>
      </w:r>
    </w:p>
    <w:p w14:paraId="34659B5F" w14:textId="5759EED9" w:rsidR="005B2EF1" w:rsidRDefault="0041792C" w:rsidP="005B2EF1">
      <w:pPr>
        <w:pStyle w:val="Prrafodelista"/>
        <w:numPr>
          <w:ilvl w:val="0"/>
          <w:numId w:val="1"/>
        </w:numPr>
      </w:pPr>
      <w:r>
        <w:t>time</w:t>
      </w:r>
      <w:r w:rsidR="005B2EF1">
        <w:t xml:space="preserve"> </w:t>
      </w:r>
      <w:r w:rsidR="0037356B">
        <w:t>in HHMMSS format</w:t>
      </w:r>
    </w:p>
    <w:p w14:paraId="5B3D48CA" w14:textId="45CD3ACA" w:rsidR="005B2EF1" w:rsidRDefault="0041792C" w:rsidP="005B2EF1">
      <w:pPr>
        <w:pStyle w:val="Prrafodelista"/>
        <w:numPr>
          <w:ilvl w:val="0"/>
          <w:numId w:val="1"/>
        </w:numPr>
      </w:pPr>
      <w:r>
        <w:t xml:space="preserve">sea level </w:t>
      </w:r>
      <w:r>
        <w:t>in mm</w:t>
      </w:r>
      <w:r>
        <w:t xml:space="preserve"> </w:t>
      </w:r>
    </w:p>
    <w:p w14:paraId="33FFCA6C" w14:textId="79E09745" w:rsidR="00467575" w:rsidRDefault="0041792C" w:rsidP="005B2EF1">
      <w:pPr>
        <w:pStyle w:val="Prrafodelista"/>
        <w:numPr>
          <w:ilvl w:val="0"/>
          <w:numId w:val="1"/>
        </w:numPr>
      </w:pPr>
      <w:r>
        <w:t xml:space="preserve">quality index </w:t>
      </w:r>
      <w:r>
        <w:t xml:space="preserve">under Copernicus Conventions </w:t>
      </w:r>
      <w:r w:rsidR="0037356B">
        <w:t>(</w:t>
      </w:r>
      <w:r>
        <w:t>and not mandatory)</w:t>
      </w:r>
    </w:p>
    <w:p w14:paraId="33FFCA6D" w14:textId="77777777" w:rsidR="00467575" w:rsidRDefault="0041792C">
      <w:r>
        <w:t>T</w:t>
      </w:r>
      <w:r>
        <w:t>he data is organized in ASCII files with .data extension.</w:t>
      </w:r>
    </w:p>
    <w:p w14:paraId="33FFCA6E" w14:textId="77777777" w:rsidR="00467575" w:rsidRDefault="0041792C">
      <w:r>
        <w:t>You can see below a sample of data recorded in a .data file</w:t>
      </w:r>
    </w:p>
    <w:p w14:paraId="33FFCA6F" w14:textId="77777777" w:rsidR="00467575" w:rsidRDefault="0041792C">
      <w:pPr>
        <w:rPr>
          <w:shd w:val="clear" w:color="auto" w:fill="C0C0C0"/>
        </w:rPr>
      </w:pPr>
      <w:r>
        <w:rPr>
          <w:shd w:val="clear" w:color="auto" w:fill="C0C0C0"/>
        </w:rPr>
        <w:t>2059388 20181128 010000 1121 1</w:t>
      </w:r>
    </w:p>
    <w:p w14:paraId="33FFCA70" w14:textId="77777777" w:rsidR="00467575" w:rsidRDefault="0041792C">
      <w:pPr>
        <w:rPr>
          <w:shd w:val="clear" w:color="auto" w:fill="C0C0C0"/>
        </w:rPr>
      </w:pPr>
      <w:r>
        <w:rPr>
          <w:shd w:val="clear" w:color="auto" w:fill="C0C0C0"/>
        </w:rPr>
        <w:t>2059388 20181128 020000 1481 1</w:t>
      </w:r>
    </w:p>
    <w:p w14:paraId="33FFCA71" w14:textId="77777777" w:rsidR="00467575" w:rsidRDefault="0041792C">
      <w:pPr>
        <w:rPr>
          <w:shd w:val="clear" w:color="auto" w:fill="C0C0C0"/>
        </w:rPr>
      </w:pPr>
      <w:r>
        <w:rPr>
          <w:shd w:val="clear" w:color="auto" w:fill="C0C0C0"/>
        </w:rPr>
        <w:t>2059388 20181128 030000 2098 1</w:t>
      </w:r>
    </w:p>
    <w:p w14:paraId="73F0314A" w14:textId="15F4D513" w:rsidR="001D10F2" w:rsidRPr="00883B6F" w:rsidRDefault="009850D3">
      <w:r w:rsidRPr="00883B6F">
        <w:lastRenderedPageBreak/>
        <w:t>There are two alternatives to this data configuration:</w:t>
      </w:r>
    </w:p>
    <w:p w14:paraId="28786EBD" w14:textId="3277C63E" w:rsidR="009850D3" w:rsidRDefault="009850D3" w:rsidP="005E06A9">
      <w:pPr>
        <w:pStyle w:val="Prrafodelista"/>
        <w:numPr>
          <w:ilvl w:val="0"/>
          <w:numId w:val="3"/>
        </w:numPr>
      </w:pPr>
      <w:r w:rsidRPr="00883B6F">
        <w:t xml:space="preserve">Date / Time inf format </w:t>
      </w:r>
      <w:r w:rsidR="00F60148" w:rsidRPr="00883B6F">
        <w:t>YYYY-MM-DD HH:MM:SS</w:t>
      </w:r>
    </w:p>
    <w:p w14:paraId="24CD6DE4" w14:textId="01B19ACE" w:rsidR="003175DE" w:rsidRPr="008A2BE2" w:rsidRDefault="003175DE">
      <w:pPr>
        <w:rPr>
          <w:shd w:val="clear" w:color="auto" w:fill="C0C0C0"/>
        </w:rPr>
      </w:pPr>
      <w:r w:rsidRPr="008A2BE2">
        <w:rPr>
          <w:shd w:val="clear" w:color="auto" w:fill="C0C0C0"/>
        </w:rPr>
        <w:t>1000001 2025-12-30 21:35:00 3896</w:t>
      </w:r>
      <w:r w:rsidR="008A2BE2" w:rsidRPr="008A2BE2">
        <w:rPr>
          <w:shd w:val="clear" w:color="auto" w:fill="C0C0C0"/>
        </w:rPr>
        <w:t xml:space="preserve"> 1</w:t>
      </w:r>
    </w:p>
    <w:p w14:paraId="02D30A2B" w14:textId="2CFDAD96" w:rsidR="00F60148" w:rsidRDefault="00F60148" w:rsidP="005E06A9">
      <w:pPr>
        <w:pStyle w:val="Prrafodelista"/>
        <w:numPr>
          <w:ilvl w:val="0"/>
          <w:numId w:val="2"/>
        </w:numPr>
      </w:pPr>
      <w:r w:rsidRPr="00883B6F">
        <w:t>No QC column</w:t>
      </w:r>
    </w:p>
    <w:p w14:paraId="7D8642E8" w14:textId="77777777" w:rsidR="00883B6F" w:rsidRDefault="00883B6F" w:rsidP="00883B6F">
      <w:pPr>
        <w:rPr>
          <w:shd w:val="clear" w:color="auto" w:fill="C0C0C0"/>
        </w:rPr>
      </w:pPr>
      <w:r w:rsidRPr="00883B6F">
        <w:rPr>
          <w:shd w:val="clear" w:color="auto" w:fill="C0C0C0"/>
        </w:rPr>
        <w:t>1000000 20140619 133500 6413</w:t>
      </w:r>
    </w:p>
    <w:p w14:paraId="33FFCA73" w14:textId="77777777" w:rsidR="00467575" w:rsidRDefault="00467575"/>
    <w:p w14:paraId="33FFCA74" w14:textId="77777777" w:rsidR="00467575" w:rsidRPr="0077146A" w:rsidRDefault="0041792C">
      <w:pPr>
        <w:rPr>
          <w:b/>
          <w:bCs/>
          <w:sz w:val="32"/>
          <w:szCs w:val="32"/>
        </w:rPr>
      </w:pPr>
      <w:r w:rsidRPr="0077146A">
        <w:rPr>
          <w:b/>
          <w:bCs/>
          <w:sz w:val="32"/>
          <w:szCs w:val="32"/>
        </w:rPr>
        <w:t>How to launch SELENE in a Unix terminal</w:t>
      </w:r>
    </w:p>
    <w:p w14:paraId="33FFCA75" w14:textId="77777777" w:rsidR="00467575" w:rsidRDefault="0041792C">
      <w:r>
        <w:t xml:space="preserve">The whole process of </w:t>
      </w:r>
      <w:r>
        <w:t>reprocessing sea level data with SELENE runs through three main blocks: SELENE, BUDDY-CHECK and SELENEVIS.</w:t>
      </w:r>
    </w:p>
    <w:p w14:paraId="33FFCA76" w14:textId="77777777" w:rsidR="00467575" w:rsidRDefault="0041792C">
      <w:r>
        <w:t>To launch these functions, execute these commands in the terminal from the path where the package has been deployed: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467575" w14:paraId="33FFCA79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77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78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Command (after activating </w:t>
            </w:r>
            <w:proofErr w:type="spellStart"/>
            <w:r>
              <w:rPr>
                <w:b/>
                <w:bCs/>
              </w:rPr>
              <w:t>selene_training</w:t>
            </w:r>
            <w:proofErr w:type="spellEnd"/>
            <w:r>
              <w:rPr>
                <w:b/>
                <w:bCs/>
              </w:rPr>
              <w:t xml:space="preserve"> virtual environment and move to the path where SELENE is deployed)</w:t>
            </w:r>
          </w:p>
        </w:tc>
      </w:tr>
      <w:tr w:rsidR="00467575" w14:paraId="33FFCA7D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7A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Selene.py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7B" w14:textId="77777777" w:rsidR="00467575" w:rsidRDefault="0041792C">
            <w:pPr>
              <w:spacing w:after="0" w:line="240" w:lineRule="auto"/>
            </w:pPr>
            <w:r>
              <w:t>python selene.py [</w:t>
            </w:r>
            <w:proofErr w:type="spellStart"/>
            <w:r>
              <w:t>target_station</w:t>
            </w:r>
            <w:proofErr w:type="spellEnd"/>
            <w:r>
              <w:t xml:space="preserve"> as declared in code_guide.csv file]</w:t>
            </w:r>
          </w:p>
          <w:p w14:paraId="3229F14A" w14:textId="657790E1" w:rsidR="00634F04" w:rsidRDefault="00634F04">
            <w:pPr>
              <w:spacing w:after="0" w:line="240" w:lineRule="auto"/>
            </w:pPr>
            <w:r>
              <w:t>Example:</w:t>
            </w:r>
          </w:p>
          <w:p w14:paraId="33FFCA7C" w14:textId="3429A5FC" w:rsidR="00467575" w:rsidRDefault="00444EF4">
            <w:pPr>
              <w:spacing w:after="0" w:line="240" w:lineRule="auto"/>
              <w:rPr>
                <w:sz w:val="32"/>
                <w:szCs w:val="32"/>
              </w:rPr>
            </w:pPr>
            <w:r w:rsidRPr="00444EF4">
              <w:t>python selene.py 1000001</w:t>
            </w:r>
          </w:p>
        </w:tc>
      </w:tr>
      <w:tr w:rsidR="00467575" w14:paraId="33FFCA81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7E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Buddy_check.py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7F" w14:textId="77777777" w:rsidR="00467575" w:rsidRDefault="0041792C">
            <w:pPr>
              <w:spacing w:after="0" w:line="240" w:lineRule="auto"/>
            </w:pPr>
            <w:r>
              <w:t>python buddy_check.py [</w:t>
            </w:r>
            <w:proofErr w:type="spellStart"/>
            <w:r>
              <w:t>target_station</w:t>
            </w:r>
            <w:proofErr w:type="spellEnd"/>
            <w:r>
              <w:t xml:space="preserve"> as declared in </w:t>
            </w:r>
            <w:r>
              <w:t>code_guide.csv file] [</w:t>
            </w:r>
            <w:proofErr w:type="spellStart"/>
            <w:r>
              <w:t>target_year</w:t>
            </w:r>
            <w:proofErr w:type="spellEnd"/>
            <w:r>
              <w:t xml:space="preserve"> as last year of data]</w:t>
            </w:r>
          </w:p>
          <w:p w14:paraId="33FFCA80" w14:textId="24F9D8BC" w:rsidR="00467575" w:rsidRPr="00634F04" w:rsidRDefault="00634F04">
            <w:pPr>
              <w:spacing w:after="0" w:line="240" w:lineRule="auto"/>
            </w:pPr>
            <w:r>
              <w:t>Example:</w:t>
            </w:r>
            <w:r>
              <w:br/>
            </w:r>
            <w:r w:rsidRPr="00634F04">
              <w:t>python buddy_check.py 1000001 2025</w:t>
            </w:r>
          </w:p>
        </w:tc>
      </w:tr>
      <w:tr w:rsidR="00467575" w14:paraId="33FFCA8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82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Selenevis.py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83" w14:textId="77777777" w:rsidR="00467575" w:rsidRDefault="0041792C">
            <w:pPr>
              <w:spacing w:after="0" w:line="240" w:lineRule="auto"/>
            </w:pPr>
            <w:r>
              <w:t>python selenevis.py -station [</w:t>
            </w:r>
            <w:proofErr w:type="spellStart"/>
            <w:r>
              <w:t>target_station</w:t>
            </w:r>
            <w:proofErr w:type="spellEnd"/>
            <w:r>
              <w:t xml:space="preserve">] </w:t>
            </w:r>
          </w:p>
          <w:p w14:paraId="275D0445" w14:textId="6D9C3510" w:rsidR="00EA6289" w:rsidRDefault="00EA6289">
            <w:pPr>
              <w:spacing w:after="0" w:line="240" w:lineRule="auto"/>
            </w:pPr>
            <w:r>
              <w:t xml:space="preserve">Example: </w:t>
            </w:r>
          </w:p>
          <w:p w14:paraId="33FFCA84" w14:textId="5870D4EF" w:rsidR="00467575" w:rsidRDefault="00720CED">
            <w:pPr>
              <w:spacing w:after="0" w:line="240" w:lineRule="auto"/>
            </w:pPr>
            <w:r w:rsidRPr="00FA4C0C">
              <w:t>python selenevis.py -station 1000001</w:t>
            </w:r>
          </w:p>
        </w:tc>
      </w:tr>
    </w:tbl>
    <w:p w14:paraId="33FFCA86" w14:textId="77777777" w:rsidR="00467575" w:rsidRDefault="00467575">
      <w:pPr>
        <w:rPr>
          <w:sz w:val="32"/>
          <w:szCs w:val="32"/>
        </w:rPr>
      </w:pPr>
    </w:p>
    <w:p w14:paraId="33FFCA87" w14:textId="37DF3133" w:rsidR="00467575" w:rsidRDefault="0041792C">
      <w:r>
        <w:t xml:space="preserve">During the execution </w:t>
      </w:r>
      <w:r>
        <w:t xml:space="preserve">some </w:t>
      </w:r>
      <w:r w:rsidR="000A1366">
        <w:t>r</w:t>
      </w:r>
      <w:r>
        <w:t>untime warning</w:t>
      </w:r>
      <w:r w:rsidR="000A1366">
        <w:t>s</w:t>
      </w:r>
      <w:r>
        <w:t xml:space="preserve"> </w:t>
      </w:r>
      <w:r w:rsidR="000A1366">
        <w:t xml:space="preserve">may arise </w:t>
      </w:r>
      <w:r>
        <w:t>due to changes in the  implementation of some methods by the imported libraries</w:t>
      </w:r>
      <w:r w:rsidR="00661465">
        <w:t xml:space="preserve">, but </w:t>
      </w:r>
      <w:r w:rsidR="000A1366">
        <w:t xml:space="preserve">they </w:t>
      </w:r>
      <w:r w:rsidR="00051DDF">
        <w:t>shouldn’t prevent for the process to finish and generate results.</w:t>
      </w:r>
    </w:p>
    <w:p w14:paraId="33FFCA88" w14:textId="77777777" w:rsidR="00467575" w:rsidRPr="0077146A" w:rsidRDefault="0041792C">
      <w:pPr>
        <w:rPr>
          <w:b/>
          <w:bCs/>
          <w:sz w:val="32"/>
          <w:szCs w:val="32"/>
        </w:rPr>
      </w:pPr>
      <w:r w:rsidRPr="0077146A">
        <w:rPr>
          <w:b/>
          <w:bCs/>
          <w:sz w:val="32"/>
          <w:szCs w:val="32"/>
        </w:rPr>
        <w:t>Outputs</w:t>
      </w:r>
    </w:p>
    <w:p w14:paraId="33FFCA89" w14:textId="77777777" w:rsidR="00467575" w:rsidRDefault="0041792C">
      <w:r>
        <w:t>All outputs are stored in the “output” directory inside the path where SELENE has been deployed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467575" w14:paraId="33FFCA8C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8A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8B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467575" w14:paraId="33FFCA8F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8D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Selene.py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8E" w14:textId="77777777" w:rsidR="00467575" w:rsidRDefault="0041792C">
            <w:pPr>
              <w:spacing w:after="0" w:line="240" w:lineRule="auto"/>
            </w:pPr>
            <w:r>
              <w:t>Produces [code2]_</w:t>
            </w:r>
            <w:proofErr w:type="spellStart"/>
            <w:r>
              <w:t>original_sampling_flags.out</w:t>
            </w:r>
            <w:proofErr w:type="spellEnd"/>
          </w:p>
        </w:tc>
      </w:tr>
      <w:tr w:rsidR="00467575" w14:paraId="33FFCA9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90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Buddy_check.py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91" w14:textId="77777777" w:rsidR="00467575" w:rsidRDefault="0041792C">
            <w:pPr>
              <w:spacing w:after="0" w:line="240" w:lineRule="auto"/>
            </w:pPr>
            <w:r>
              <w:t xml:space="preserve">Produces </w:t>
            </w:r>
          </w:p>
          <w:p w14:paraId="33FFCA92" w14:textId="77777777" w:rsidR="00467575" w:rsidRDefault="0041792C">
            <w:pPr>
              <w:spacing w:after="0" w:line="240" w:lineRule="auto"/>
            </w:pPr>
            <w:r>
              <w:t>[code2]_</w:t>
            </w:r>
            <w:proofErr w:type="spellStart"/>
            <w:r>
              <w:t>original_sampling_buddy.out</w:t>
            </w:r>
            <w:proofErr w:type="spellEnd"/>
          </w:p>
          <w:p w14:paraId="33FFCA93" w14:textId="77777777" w:rsidR="00467575" w:rsidRDefault="0041792C">
            <w:pPr>
              <w:spacing w:after="0" w:line="240" w:lineRule="auto"/>
            </w:pPr>
            <w:r>
              <w:t>[code2]_</w:t>
            </w:r>
            <w:proofErr w:type="spellStart"/>
            <w:r>
              <w:t>hourly_slev_buddy.out</w:t>
            </w:r>
            <w:proofErr w:type="spellEnd"/>
            <w:r>
              <w:t xml:space="preserve">, </w:t>
            </w:r>
            <w:r>
              <w:t>[code2]_</w:t>
            </w:r>
            <w:proofErr w:type="spellStart"/>
            <w:r>
              <w:t>hourly_surge_buddy.out</w:t>
            </w:r>
            <w:proofErr w:type="spellEnd"/>
            <w:r>
              <w:t>, [code2]_</w:t>
            </w:r>
            <w:proofErr w:type="spellStart"/>
            <w:r>
              <w:t>hourly_tide_buddy.out</w:t>
            </w:r>
            <w:proofErr w:type="spellEnd"/>
          </w:p>
        </w:tc>
      </w:tr>
      <w:tr w:rsidR="00467575" w14:paraId="33FFCA9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CA95" w14:textId="77777777" w:rsidR="00467575" w:rsidRDefault="004179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elenevis.py</w:t>
            </w:r>
          </w:p>
        </w:tc>
        <w:tc>
          <w:tcPr>
            <w:tcW w:w="45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249DE" w14:textId="2080FBAA" w:rsidR="00467575" w:rsidRDefault="0041792C">
            <w:pPr>
              <w:spacing w:after="0" w:line="240" w:lineRule="auto"/>
            </w:pPr>
            <w:r>
              <w:t>Visualizes the product series above and create a PNG file in “output” directory</w:t>
            </w:r>
            <w:r w:rsidR="008A11AC">
              <w:t>.</w:t>
            </w:r>
          </w:p>
          <w:p w14:paraId="33FFCA96" w14:textId="12287DCD" w:rsidR="00EA6289" w:rsidRDefault="00EA6289">
            <w:pPr>
              <w:spacing w:after="0" w:line="240" w:lineRule="auto"/>
            </w:pPr>
            <w:r>
              <w:t>*Depending on the configuration of the console (if you are working in a headless console), the generated graphics doesn’t show directly, but they remain saved in “output” directory</w:t>
            </w:r>
          </w:p>
        </w:tc>
      </w:tr>
    </w:tbl>
    <w:p w14:paraId="33FFCA98" w14:textId="77777777" w:rsidR="00467575" w:rsidRDefault="00467575"/>
    <w:p w14:paraId="33FFCA99" w14:textId="09D50DE8" w:rsidR="00467575" w:rsidRPr="0077146A" w:rsidRDefault="0041792C" w:rsidP="003B263E">
      <w:pPr>
        <w:jc w:val="both"/>
        <w:rPr>
          <w:b/>
          <w:bCs/>
          <w:sz w:val="32"/>
          <w:szCs w:val="32"/>
        </w:rPr>
      </w:pPr>
      <w:r w:rsidRPr="0077146A">
        <w:rPr>
          <w:b/>
          <w:bCs/>
          <w:sz w:val="32"/>
          <w:szCs w:val="32"/>
        </w:rPr>
        <w:t>How</w:t>
      </w:r>
      <w:r w:rsidR="0077146A" w:rsidRPr="0077146A">
        <w:rPr>
          <w:b/>
          <w:bCs/>
          <w:sz w:val="32"/>
          <w:szCs w:val="32"/>
        </w:rPr>
        <w:t xml:space="preserve"> to launch SELENE with your own data</w:t>
      </w:r>
    </w:p>
    <w:p w14:paraId="6BEB98F4" w14:textId="77777777" w:rsidR="000C6A3B" w:rsidRDefault="0041792C" w:rsidP="003B263E">
      <w:pPr>
        <w:jc w:val="both"/>
      </w:pPr>
      <w:r>
        <w:t>To try with your own data</w:t>
      </w:r>
      <w:r w:rsidR="00297315">
        <w:t xml:space="preserve"> </w:t>
      </w:r>
      <w:r w:rsidR="000C6A3B">
        <w:t>these are the steps you need to follow:</w:t>
      </w:r>
    </w:p>
    <w:p w14:paraId="336F021E" w14:textId="59554235" w:rsidR="000C6A3B" w:rsidRPr="00F64DD0" w:rsidRDefault="000C6A3B" w:rsidP="003B263E">
      <w:pPr>
        <w:pStyle w:val="Prrafodelista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>
        <w:t>Prepare a ASCII file with .data extension following the format</w:t>
      </w:r>
      <w:r w:rsidR="00E238D1">
        <w:t xml:space="preserve"> declared in </w:t>
      </w:r>
      <w:r w:rsidR="00E238D1" w:rsidRPr="00F64DD0">
        <w:rPr>
          <w:b/>
          <w:bCs/>
        </w:rPr>
        <w:t>Input data format</w:t>
      </w:r>
      <w:r w:rsidR="00F64DD0" w:rsidRPr="00F64DD0">
        <w:rPr>
          <w:b/>
          <w:bCs/>
          <w:sz w:val="32"/>
          <w:szCs w:val="32"/>
        </w:rPr>
        <w:t xml:space="preserve"> </w:t>
      </w:r>
      <w:r w:rsidR="00F64DD0" w:rsidRPr="00F64DD0">
        <w:t>section</w:t>
      </w:r>
      <w:r w:rsidR="00F64DD0">
        <w:t xml:space="preserve"> of this guidelines</w:t>
      </w:r>
      <w:r>
        <w:t xml:space="preserve"> </w:t>
      </w:r>
      <w:r w:rsidR="00636E67">
        <w:t xml:space="preserve">and </w:t>
      </w:r>
      <w:r w:rsidR="00E238D1">
        <w:t>allocate it</w:t>
      </w:r>
      <w:r w:rsidR="00F64DD0">
        <w:t xml:space="preserve"> in </w:t>
      </w:r>
      <w:r w:rsidR="00E238D1">
        <w:t>SELENE_TRAINING/datafiles</w:t>
      </w:r>
      <w:r w:rsidR="00085CAF">
        <w:t>/</w:t>
      </w:r>
      <w:r w:rsidR="00EE0A4A">
        <w:t>. Th</w:t>
      </w:r>
      <w:r w:rsidR="00AF733F">
        <w:t>e</w:t>
      </w:r>
      <w:r w:rsidR="00EE0A4A">
        <w:t xml:space="preserve"> name of this file has</w:t>
      </w:r>
      <w:r w:rsidR="00F74AA6">
        <w:t xml:space="preserve"> to be specified in the </w:t>
      </w:r>
      <w:proofErr w:type="spellStart"/>
      <w:r w:rsidR="00F74AA6" w:rsidRPr="0048575B">
        <w:rPr>
          <w:b/>
          <w:bCs/>
        </w:rPr>
        <w:t>station</w:t>
      </w:r>
      <w:r w:rsidR="008A098C" w:rsidRPr="0048575B">
        <w:rPr>
          <w:b/>
          <w:bCs/>
        </w:rPr>
        <w:t>s.json</w:t>
      </w:r>
      <w:proofErr w:type="spellEnd"/>
      <w:r w:rsidR="008A098C">
        <w:t xml:space="preserve"> file</w:t>
      </w:r>
      <w:r w:rsidR="00085CAF">
        <w:t xml:space="preserve"> </w:t>
      </w:r>
      <w:r w:rsidR="00C13B7D">
        <w:t xml:space="preserve">. </w:t>
      </w:r>
    </w:p>
    <w:p w14:paraId="453224C2" w14:textId="0E4F79A0" w:rsidR="00146931" w:rsidRDefault="000E707A" w:rsidP="003B263E">
      <w:pPr>
        <w:pStyle w:val="Prrafodelista"/>
        <w:numPr>
          <w:ilvl w:val="0"/>
          <w:numId w:val="2"/>
        </w:numPr>
        <w:jc w:val="both"/>
      </w:pPr>
      <w:r>
        <w:t>Create an entry</w:t>
      </w:r>
      <w:r w:rsidR="0041792C">
        <w:t xml:space="preserve"> in </w:t>
      </w:r>
      <w:r w:rsidR="0041792C" w:rsidRPr="00D9247C">
        <w:rPr>
          <w:b/>
          <w:bCs/>
        </w:rPr>
        <w:t>code_guide.csv</w:t>
      </w:r>
      <w:r>
        <w:t xml:space="preserve"> file</w:t>
      </w:r>
      <w:r w:rsidR="00636E67">
        <w:t xml:space="preserve"> </w:t>
      </w:r>
      <w:r w:rsidR="00636E67">
        <w:t xml:space="preserve"> (SELENE_TRAINING/</w:t>
      </w:r>
      <w:r w:rsidR="00636E67" w:rsidRPr="00636E67">
        <w:t xml:space="preserve"> </w:t>
      </w:r>
      <w:r w:rsidR="00636E67">
        <w:t>code_guide.csv)</w:t>
      </w:r>
      <w:r w:rsidR="00193CB5">
        <w:t>. This file</w:t>
      </w:r>
      <w:r w:rsidR="00146931">
        <w:t xml:space="preserve"> </w:t>
      </w:r>
      <w:r w:rsidR="00803CA9">
        <w:t>records</w:t>
      </w:r>
      <w:r w:rsidR="00146931">
        <w:t xml:space="preserve"> different fields </w:t>
      </w:r>
      <w:r w:rsidR="00803CA9">
        <w:t xml:space="preserve">used for internal </w:t>
      </w:r>
      <w:r w:rsidR="00647196">
        <w:t>checks in</w:t>
      </w:r>
      <w:r w:rsidR="00760F6C">
        <w:t>side the code</w:t>
      </w:r>
      <w:r w:rsidR="00647196">
        <w:t xml:space="preserve"> </w:t>
      </w:r>
      <w:r w:rsidR="00146931">
        <w:t>:</w:t>
      </w:r>
    </w:p>
    <w:p w14:paraId="15CF32F2" w14:textId="2C9FF359" w:rsidR="00146931" w:rsidRPr="00146931" w:rsidRDefault="00146931" w:rsidP="00146931">
      <w:pPr>
        <w:pStyle w:val="Prrafodelista"/>
        <w:numPr>
          <w:ilvl w:val="1"/>
          <w:numId w:val="2"/>
        </w:numPr>
        <w:jc w:val="both"/>
      </w:pPr>
      <w:r w:rsidRPr="00146931">
        <w:rPr>
          <w:u w:val="single"/>
        </w:rPr>
        <w:t>F</w:t>
      </w:r>
      <w:r w:rsidRPr="00146931">
        <w:rPr>
          <w:u w:val="single"/>
        </w:rPr>
        <w:t>ilename</w:t>
      </w:r>
      <w:r w:rsidR="00760F6C">
        <w:rPr>
          <w:u w:val="single"/>
        </w:rPr>
        <w:t xml:space="preserve"> =&gt; You can </w:t>
      </w:r>
      <w:r w:rsidR="00421A4E">
        <w:rPr>
          <w:u w:val="single"/>
        </w:rPr>
        <w:t xml:space="preserve">set </w:t>
      </w:r>
      <w:r w:rsidR="000C3061">
        <w:rPr>
          <w:u w:val="single"/>
        </w:rPr>
        <w:t xml:space="preserve"> </w:t>
      </w:r>
      <w:r w:rsidR="00BA7F58">
        <w:rPr>
          <w:u w:val="single"/>
        </w:rPr>
        <w:t>“</w:t>
      </w:r>
      <w:r w:rsidR="000C3061" w:rsidRPr="000C3061">
        <w:rPr>
          <w:u w:val="single"/>
        </w:rPr>
        <w:t>XX_XX_XX_MYSTATION.nc</w:t>
      </w:r>
      <w:r w:rsidR="00BA7F58">
        <w:rPr>
          <w:u w:val="single"/>
        </w:rPr>
        <w:t>”</w:t>
      </w:r>
      <w:r w:rsidR="00421A4E">
        <w:rPr>
          <w:u w:val="single"/>
        </w:rPr>
        <w:t xml:space="preserve"> as generic reference</w:t>
      </w:r>
    </w:p>
    <w:p w14:paraId="1F5D300A" w14:textId="05F1F5EB" w:rsidR="00146931" w:rsidRPr="00146931" w:rsidRDefault="00146931" w:rsidP="00146931">
      <w:pPr>
        <w:pStyle w:val="Prrafodelista"/>
        <w:numPr>
          <w:ilvl w:val="1"/>
          <w:numId w:val="2"/>
        </w:numPr>
        <w:jc w:val="both"/>
      </w:pPr>
      <w:r w:rsidRPr="00146931">
        <w:rPr>
          <w:u w:val="single"/>
        </w:rPr>
        <w:t>L</w:t>
      </w:r>
      <w:r w:rsidRPr="00146931">
        <w:rPr>
          <w:u w:val="single"/>
        </w:rPr>
        <w:t>eader</w:t>
      </w:r>
      <w:r w:rsidR="000F2276">
        <w:rPr>
          <w:u w:val="single"/>
        </w:rPr>
        <w:t xml:space="preserve"> =&gt; You can set </w:t>
      </w:r>
      <w:r w:rsidR="00995A8B">
        <w:rPr>
          <w:u w:val="single"/>
        </w:rPr>
        <w:t>“</w:t>
      </w:r>
      <w:r w:rsidR="000F2276">
        <w:rPr>
          <w:u w:val="single"/>
        </w:rPr>
        <w:t>XX</w:t>
      </w:r>
      <w:r w:rsidR="00995A8B">
        <w:rPr>
          <w:u w:val="single"/>
        </w:rPr>
        <w:t>”</w:t>
      </w:r>
      <w:r w:rsidR="000F2276">
        <w:rPr>
          <w:u w:val="single"/>
        </w:rPr>
        <w:t xml:space="preserve"> </w:t>
      </w:r>
      <w:r w:rsidR="00421A4E">
        <w:rPr>
          <w:u w:val="single"/>
        </w:rPr>
        <w:t>as generic reference</w:t>
      </w:r>
    </w:p>
    <w:p w14:paraId="585BBFDD" w14:textId="1A3BFF83" w:rsidR="00146931" w:rsidRPr="00146931" w:rsidRDefault="000F2276" w:rsidP="00146931">
      <w:pPr>
        <w:pStyle w:val="Prrafodelista"/>
        <w:numPr>
          <w:ilvl w:val="1"/>
          <w:numId w:val="2"/>
        </w:numPr>
        <w:jc w:val="both"/>
      </w:pPr>
      <w:r w:rsidRPr="00146931">
        <w:rPr>
          <w:u w:val="single"/>
        </w:rPr>
        <w:t>R</w:t>
      </w:r>
      <w:r w:rsidR="00146931" w:rsidRPr="00146931">
        <w:rPr>
          <w:u w:val="single"/>
        </w:rPr>
        <w:t>egion</w:t>
      </w:r>
      <w:r>
        <w:rPr>
          <w:u w:val="single"/>
        </w:rPr>
        <w:t xml:space="preserve"> =&gt; you can set </w:t>
      </w:r>
      <w:r w:rsidR="00995A8B">
        <w:rPr>
          <w:u w:val="single"/>
        </w:rPr>
        <w:t>“</w:t>
      </w:r>
      <w:r>
        <w:rPr>
          <w:u w:val="single"/>
        </w:rPr>
        <w:t>XX</w:t>
      </w:r>
      <w:r w:rsidR="00995A8B">
        <w:rPr>
          <w:u w:val="single"/>
        </w:rPr>
        <w:t>”</w:t>
      </w:r>
      <w:r w:rsidR="00421A4E">
        <w:rPr>
          <w:u w:val="single"/>
        </w:rPr>
        <w:t xml:space="preserve"> </w:t>
      </w:r>
      <w:r w:rsidR="00421A4E">
        <w:rPr>
          <w:u w:val="single"/>
        </w:rPr>
        <w:t>as generic reference</w:t>
      </w:r>
    </w:p>
    <w:p w14:paraId="6F077999" w14:textId="35415E08" w:rsidR="00146931" w:rsidRPr="00146931" w:rsidRDefault="00146931" w:rsidP="00146931">
      <w:pPr>
        <w:pStyle w:val="Prrafodelista"/>
        <w:numPr>
          <w:ilvl w:val="1"/>
          <w:numId w:val="2"/>
        </w:numPr>
        <w:jc w:val="both"/>
      </w:pPr>
      <w:r w:rsidRPr="00146931">
        <w:rPr>
          <w:u w:val="single"/>
        </w:rPr>
        <w:t>#ID</w:t>
      </w:r>
      <w:r w:rsidR="000F2276">
        <w:rPr>
          <w:u w:val="single"/>
        </w:rPr>
        <w:t xml:space="preserve"> =&gt; </w:t>
      </w:r>
      <w:r w:rsidR="00421A4E">
        <w:rPr>
          <w:u w:val="single"/>
        </w:rPr>
        <w:t xml:space="preserve">you can set </w:t>
      </w:r>
      <w:r w:rsidR="00995A8B">
        <w:rPr>
          <w:u w:val="single"/>
        </w:rPr>
        <w:t>“</w:t>
      </w:r>
      <w:r w:rsidR="00BF204A">
        <w:rPr>
          <w:u w:val="single"/>
        </w:rPr>
        <w:t>MYSTATION</w:t>
      </w:r>
      <w:r w:rsidR="00995A8B">
        <w:rPr>
          <w:u w:val="single"/>
        </w:rPr>
        <w:t>”</w:t>
      </w:r>
      <w:r w:rsidR="00BF204A">
        <w:rPr>
          <w:u w:val="single"/>
        </w:rPr>
        <w:t xml:space="preserve"> </w:t>
      </w:r>
      <w:r w:rsidR="00BF204A">
        <w:rPr>
          <w:u w:val="single"/>
        </w:rPr>
        <w:t>as generic reference</w:t>
      </w:r>
    </w:p>
    <w:p w14:paraId="09313C58" w14:textId="6BB70A33" w:rsidR="00146931" w:rsidRPr="00146931" w:rsidRDefault="00146931" w:rsidP="00146931">
      <w:pPr>
        <w:pStyle w:val="Prrafodelista"/>
        <w:numPr>
          <w:ilvl w:val="1"/>
          <w:numId w:val="2"/>
        </w:numPr>
        <w:jc w:val="both"/>
      </w:pPr>
      <w:r w:rsidRPr="00146931">
        <w:rPr>
          <w:u w:val="single"/>
        </w:rPr>
        <w:t>code2;</w:t>
      </w:r>
      <w:r w:rsidR="00BF204A">
        <w:rPr>
          <w:u w:val="single"/>
        </w:rPr>
        <w:t xml:space="preserve"> =&gt; set the 7 digit reference that you want. This code </w:t>
      </w:r>
      <w:r w:rsidR="00EE0A4A">
        <w:rPr>
          <w:u w:val="single"/>
        </w:rPr>
        <w:t xml:space="preserve">has to match with the </w:t>
      </w:r>
      <w:r w:rsidR="008A098C">
        <w:rPr>
          <w:u w:val="single"/>
        </w:rPr>
        <w:t xml:space="preserve">corresponding entry in </w:t>
      </w:r>
      <w:proofErr w:type="spellStart"/>
      <w:r w:rsidR="008A098C" w:rsidRPr="0048575B">
        <w:rPr>
          <w:b/>
          <w:bCs/>
          <w:u w:val="single"/>
        </w:rPr>
        <w:t>stations.json</w:t>
      </w:r>
      <w:proofErr w:type="spellEnd"/>
      <w:r w:rsidR="008A098C">
        <w:rPr>
          <w:u w:val="single"/>
        </w:rPr>
        <w:t xml:space="preserve"> </w:t>
      </w:r>
      <w:r w:rsidR="0048575B">
        <w:rPr>
          <w:u w:val="single"/>
        </w:rPr>
        <w:t>file</w:t>
      </w:r>
    </w:p>
    <w:p w14:paraId="20147B1F" w14:textId="464898DC" w:rsidR="00146931" w:rsidRPr="00146931" w:rsidRDefault="00146931" w:rsidP="00146931">
      <w:pPr>
        <w:pStyle w:val="Prrafodelista"/>
        <w:numPr>
          <w:ilvl w:val="1"/>
          <w:numId w:val="2"/>
        </w:numPr>
        <w:jc w:val="both"/>
      </w:pPr>
      <w:proofErr w:type="spellStart"/>
      <w:r w:rsidRPr="00146931">
        <w:rPr>
          <w:u w:val="single"/>
        </w:rPr>
        <w:t>lon</w:t>
      </w:r>
      <w:proofErr w:type="spellEnd"/>
      <w:r w:rsidR="0048575B">
        <w:rPr>
          <w:u w:val="single"/>
        </w:rPr>
        <w:t xml:space="preserve"> =&gt; the longitude coor</w:t>
      </w:r>
      <w:r w:rsidR="00E465B8">
        <w:rPr>
          <w:u w:val="single"/>
        </w:rPr>
        <w:t>dinate of your station, with “.” as decimal separator</w:t>
      </w:r>
    </w:p>
    <w:p w14:paraId="1C493735" w14:textId="3677FDAF" w:rsidR="00146931" w:rsidRPr="00146931" w:rsidRDefault="00146931" w:rsidP="00146931">
      <w:pPr>
        <w:pStyle w:val="Prrafodelista"/>
        <w:numPr>
          <w:ilvl w:val="1"/>
          <w:numId w:val="2"/>
        </w:numPr>
        <w:jc w:val="both"/>
      </w:pPr>
      <w:proofErr w:type="spellStart"/>
      <w:r w:rsidRPr="00146931">
        <w:rPr>
          <w:u w:val="single"/>
        </w:rPr>
        <w:t>lat</w:t>
      </w:r>
      <w:proofErr w:type="spellEnd"/>
      <w:r w:rsidR="00E465B8">
        <w:rPr>
          <w:u w:val="single"/>
        </w:rPr>
        <w:t xml:space="preserve"> =&gt; </w:t>
      </w:r>
      <w:r w:rsidR="00E465B8">
        <w:rPr>
          <w:u w:val="single"/>
        </w:rPr>
        <w:t xml:space="preserve">the </w:t>
      </w:r>
      <w:r w:rsidR="00E465B8">
        <w:rPr>
          <w:u w:val="single"/>
        </w:rPr>
        <w:t>latitude</w:t>
      </w:r>
      <w:r w:rsidR="00E465B8">
        <w:rPr>
          <w:u w:val="single"/>
        </w:rPr>
        <w:t xml:space="preserve"> coordinate of your station, with “.” as decimal separator</w:t>
      </w:r>
    </w:p>
    <w:p w14:paraId="5E84D9EA" w14:textId="03274107" w:rsidR="000E707A" w:rsidRPr="00995A8B" w:rsidRDefault="00146931" w:rsidP="00146931">
      <w:pPr>
        <w:pStyle w:val="Prrafodelista"/>
        <w:numPr>
          <w:ilvl w:val="1"/>
          <w:numId w:val="2"/>
        </w:numPr>
        <w:jc w:val="both"/>
      </w:pPr>
      <w:r w:rsidRPr="00146931">
        <w:rPr>
          <w:u w:val="single"/>
        </w:rPr>
        <w:t>sampling</w:t>
      </w:r>
      <w:r w:rsidR="00E465B8">
        <w:rPr>
          <w:u w:val="single"/>
        </w:rPr>
        <w:t xml:space="preserve"> =&gt; you can set </w:t>
      </w:r>
      <w:r w:rsidR="00995A8B">
        <w:rPr>
          <w:u w:val="single"/>
        </w:rPr>
        <w:t>“</w:t>
      </w:r>
      <w:proofErr w:type="spellStart"/>
      <w:r w:rsidR="00995A8B" w:rsidRPr="00995A8B">
        <w:rPr>
          <w:u w:val="single"/>
        </w:rPr>
        <w:t>one_sampling</w:t>
      </w:r>
      <w:proofErr w:type="spellEnd"/>
      <w:r w:rsidR="00995A8B">
        <w:rPr>
          <w:u w:val="single"/>
        </w:rPr>
        <w:t xml:space="preserve">” </w:t>
      </w:r>
      <w:r w:rsidR="00995A8B">
        <w:rPr>
          <w:u w:val="single"/>
        </w:rPr>
        <w:t>as generic reference</w:t>
      </w:r>
      <w:r w:rsidR="00995A8B">
        <w:rPr>
          <w:u w:val="single"/>
        </w:rPr>
        <w:t>.</w:t>
      </w:r>
    </w:p>
    <w:p w14:paraId="7C4FFDF5" w14:textId="030CC9B0" w:rsidR="00995A8B" w:rsidRDefault="00995A8B" w:rsidP="00995A8B">
      <w:pPr>
        <w:ind w:left="1080"/>
        <w:jc w:val="both"/>
      </w:pPr>
      <w:r>
        <w:t xml:space="preserve">This is an example of a generic entry you can customize for your </w:t>
      </w:r>
      <w:r w:rsidR="00BA4289">
        <w:t>station:</w:t>
      </w:r>
    </w:p>
    <w:p w14:paraId="0F9862D1" w14:textId="79D0E7E2" w:rsidR="00BA4289" w:rsidRDefault="00BA4289" w:rsidP="00995A8B">
      <w:pPr>
        <w:ind w:left="1080"/>
        <w:jc w:val="both"/>
      </w:pPr>
      <w:r w:rsidRPr="00BA4289">
        <w:rPr>
          <w:highlight w:val="lightGray"/>
        </w:rPr>
        <w:t>XX_XX_XX_MYSTATION.nc;XX;XX;MYSTATION;1000000;20;20;one_sampling</w:t>
      </w:r>
    </w:p>
    <w:p w14:paraId="4A44D476" w14:textId="610F2EFA" w:rsidR="000E707A" w:rsidRPr="00D9247C" w:rsidRDefault="000E707A" w:rsidP="003B263E">
      <w:pPr>
        <w:pStyle w:val="Prrafodelista"/>
        <w:numPr>
          <w:ilvl w:val="0"/>
          <w:numId w:val="2"/>
        </w:numPr>
        <w:jc w:val="both"/>
      </w:pPr>
      <w:r>
        <w:t>Create an entry</w:t>
      </w:r>
      <w:r w:rsidR="000066A5">
        <w:t xml:space="preserve"> for your station</w:t>
      </w:r>
      <w:r>
        <w:t xml:space="preserve"> in </w:t>
      </w:r>
      <w:proofErr w:type="spellStart"/>
      <w:r>
        <w:t>stations.json</w:t>
      </w:r>
      <w:proofErr w:type="spellEnd"/>
      <w:r>
        <w:t xml:space="preserve"> file</w:t>
      </w:r>
      <w:r w:rsidR="00C13B7D">
        <w:t xml:space="preserve"> </w:t>
      </w:r>
      <w:r w:rsidR="003A3A20">
        <w:t>(</w:t>
      </w:r>
      <w:r w:rsidR="003A3A20">
        <w:t>SELENE_TRAINING</w:t>
      </w:r>
      <w:r w:rsidR="003A3A20">
        <w:t>/configuration/</w:t>
      </w:r>
      <w:proofErr w:type="spellStart"/>
      <w:r w:rsidR="003A3A20">
        <w:t>stations.json</w:t>
      </w:r>
      <w:proofErr w:type="spellEnd"/>
      <w:r w:rsidR="003A3A20">
        <w:t>)</w:t>
      </w:r>
      <w:r w:rsidR="000066A5">
        <w:t xml:space="preserve">. The </w:t>
      </w:r>
      <w:r w:rsidR="00D9247C">
        <w:t xml:space="preserve">identifier of the </w:t>
      </w:r>
      <w:r w:rsidR="000066A5">
        <w:t xml:space="preserve">entry you create </w:t>
      </w:r>
      <w:r w:rsidR="003340B9">
        <w:t xml:space="preserve">has to match with the field “code2” </w:t>
      </w:r>
      <w:r w:rsidR="00DE447A">
        <w:t xml:space="preserve">you specify in </w:t>
      </w:r>
      <w:r w:rsidR="00D9247C" w:rsidRPr="00D9247C">
        <w:rPr>
          <w:b/>
          <w:bCs/>
        </w:rPr>
        <w:t>code_guide.csv</w:t>
      </w:r>
      <w:r w:rsidR="00D9247C">
        <w:rPr>
          <w:b/>
          <w:bCs/>
        </w:rPr>
        <w:t>.</w:t>
      </w:r>
    </w:p>
    <w:p w14:paraId="484D0E1E" w14:textId="45908B6B" w:rsidR="00D9247C" w:rsidRDefault="00D9247C" w:rsidP="00D9247C">
      <w:pPr>
        <w:pStyle w:val="Prrafodelista"/>
        <w:jc w:val="both"/>
      </w:pPr>
      <w:r w:rsidRPr="00FF24AE">
        <w:lastRenderedPageBreak/>
        <w:t xml:space="preserve">The fields of the entry are </w:t>
      </w:r>
      <w:r w:rsidR="006E7DEC" w:rsidRPr="00FF24AE">
        <w:t xml:space="preserve">used during the computation and you can adjust the values to refine the </w:t>
      </w:r>
      <w:r w:rsidR="00FF24AE" w:rsidRPr="00FF24AE">
        <w:t>results.</w:t>
      </w:r>
    </w:p>
    <w:p w14:paraId="599D87C4" w14:textId="77777777" w:rsidR="009D7B5C" w:rsidRDefault="009D7B5C" w:rsidP="00D9247C">
      <w:pPr>
        <w:pStyle w:val="Prrafodelista"/>
        <w:jc w:val="both"/>
      </w:pPr>
    </w:p>
    <w:p w14:paraId="455534F6" w14:textId="602AE8DF" w:rsidR="003943AF" w:rsidRDefault="003943AF" w:rsidP="00146873">
      <w:pPr>
        <w:pStyle w:val="Prrafodelista"/>
        <w:numPr>
          <w:ilvl w:val="0"/>
          <w:numId w:val="2"/>
        </w:numPr>
        <w:jc w:val="both"/>
      </w:pPr>
      <w:r>
        <w:t xml:space="preserve">The station id is the main label used for identification of the station (usually a number), in this case “3853”.  </w:t>
      </w:r>
    </w:p>
    <w:p w14:paraId="442E762D" w14:textId="77777777" w:rsidR="009D7B5C" w:rsidRDefault="009D7B5C" w:rsidP="009D7B5C">
      <w:pPr>
        <w:pStyle w:val="Prrafodelista"/>
        <w:numPr>
          <w:ilvl w:val="0"/>
          <w:numId w:val="2"/>
        </w:numPr>
        <w:jc w:val="both"/>
      </w:pPr>
      <w:proofErr w:type="spellStart"/>
      <w:r w:rsidRPr="009D7B5C">
        <w:rPr>
          <w:b/>
          <w:bCs/>
        </w:rPr>
        <w:t>foremanharmfile</w:t>
      </w:r>
      <w:proofErr w:type="spellEnd"/>
      <w:r>
        <w:t xml:space="preserve">: harmonic constants file . The path is </w:t>
      </w:r>
    </w:p>
    <w:p w14:paraId="457877FC" w14:textId="77777777" w:rsidR="009D7B5C" w:rsidRDefault="009D7B5C" w:rsidP="009D7B5C">
      <w:pPr>
        <w:pStyle w:val="Prrafodelista"/>
        <w:jc w:val="both"/>
      </w:pPr>
      <w:r>
        <w:t xml:space="preserve">relative to the harmonics folder element included in config.ini. If this field is </w:t>
      </w:r>
    </w:p>
    <w:p w14:paraId="399FDE02" w14:textId="77777777" w:rsidR="009D7B5C" w:rsidRDefault="009D7B5C" w:rsidP="009D7B5C">
      <w:pPr>
        <w:pStyle w:val="Prrafodelista"/>
        <w:jc w:val="both"/>
      </w:pPr>
      <w:r>
        <w:t xml:space="preserve">empty (“”), the tide and residuals are not computed (only the first step of the </w:t>
      </w:r>
    </w:p>
    <w:p w14:paraId="6F810875" w14:textId="430CF3DF" w:rsidR="009D7B5C" w:rsidRDefault="009D7B5C" w:rsidP="009D7B5C">
      <w:pPr>
        <w:pStyle w:val="Prrafodelista"/>
        <w:jc w:val="both"/>
      </w:pPr>
      <w:r>
        <w:t>quality control is applied to total sea level).</w:t>
      </w:r>
    </w:p>
    <w:p w14:paraId="00E2CE91" w14:textId="26002B12" w:rsidR="003943AF" w:rsidRDefault="003943AF" w:rsidP="00146873">
      <w:pPr>
        <w:pStyle w:val="Prrafodelista"/>
        <w:numPr>
          <w:ilvl w:val="0"/>
          <w:numId w:val="2"/>
        </w:numPr>
        <w:jc w:val="both"/>
      </w:pPr>
      <w:r w:rsidRPr="00093FA2">
        <w:t>name</w:t>
      </w:r>
      <w:r>
        <w:t xml:space="preserve">: human-readable name of the station.  </w:t>
      </w:r>
    </w:p>
    <w:p w14:paraId="181B4BA6" w14:textId="63B9DDFF" w:rsidR="003943AF" w:rsidRDefault="003943AF" w:rsidP="00146873">
      <w:pPr>
        <w:pStyle w:val="Prrafodelista"/>
        <w:numPr>
          <w:ilvl w:val="0"/>
          <w:numId w:val="2"/>
        </w:numPr>
        <w:jc w:val="both"/>
      </w:pPr>
      <w:r w:rsidRPr="00DD6457">
        <w:rPr>
          <w:b/>
          <w:bCs/>
        </w:rPr>
        <w:t>latitude</w:t>
      </w:r>
      <w:r>
        <w:t xml:space="preserve">: latitude of the station (float). </w:t>
      </w:r>
    </w:p>
    <w:p w14:paraId="6A31D0E8" w14:textId="7C370B8E" w:rsidR="003943AF" w:rsidRDefault="003943AF" w:rsidP="00146873">
      <w:pPr>
        <w:pStyle w:val="Prrafodelista"/>
        <w:numPr>
          <w:ilvl w:val="0"/>
          <w:numId w:val="2"/>
        </w:numPr>
        <w:jc w:val="both"/>
      </w:pPr>
      <w:r w:rsidRPr="00DD6457">
        <w:rPr>
          <w:b/>
          <w:bCs/>
        </w:rPr>
        <w:t>longitude</w:t>
      </w:r>
      <w:r>
        <w:t xml:space="preserve">: longitude of the station (float). </w:t>
      </w:r>
    </w:p>
    <w:p w14:paraId="14284311" w14:textId="69F0229D" w:rsidR="003943AF" w:rsidRDefault="003943AF" w:rsidP="00146873">
      <w:pPr>
        <w:pStyle w:val="Prrafodelista"/>
        <w:numPr>
          <w:ilvl w:val="0"/>
          <w:numId w:val="2"/>
        </w:numPr>
        <w:jc w:val="both"/>
      </w:pPr>
      <w:proofErr w:type="spellStart"/>
      <w:r w:rsidRPr="00FE7A40">
        <w:rPr>
          <w:b/>
          <w:bCs/>
        </w:rPr>
        <w:t>seriesfile</w:t>
      </w:r>
      <w:proofErr w:type="spellEnd"/>
      <w:r>
        <w:t xml:space="preserve">: path and file name with input raw data (ascii column file). </w:t>
      </w:r>
    </w:p>
    <w:p w14:paraId="67A198D3" w14:textId="36186935" w:rsidR="003943AF" w:rsidRDefault="003943AF" w:rsidP="00146873">
      <w:pPr>
        <w:pStyle w:val="Prrafodelista"/>
        <w:numPr>
          <w:ilvl w:val="0"/>
          <w:numId w:val="2"/>
        </w:numPr>
        <w:jc w:val="both"/>
      </w:pPr>
      <w:proofErr w:type="spellStart"/>
      <w:r w:rsidRPr="00093FA2">
        <w:t>seriesseparator</w:t>
      </w:r>
      <w:proofErr w:type="spellEnd"/>
      <w:r>
        <w:t xml:space="preserve">: column separator in the input raw data file. </w:t>
      </w:r>
    </w:p>
    <w:p w14:paraId="3D70B297" w14:textId="5AFA16B6" w:rsidR="003943AF" w:rsidRDefault="003943AF" w:rsidP="00146873">
      <w:pPr>
        <w:pStyle w:val="Prrafodelista"/>
        <w:numPr>
          <w:ilvl w:val="0"/>
          <w:numId w:val="2"/>
        </w:numPr>
        <w:jc w:val="both"/>
      </w:pPr>
      <w:proofErr w:type="spellStart"/>
      <w:r w:rsidRPr="00FE7A40">
        <w:rPr>
          <w:b/>
          <w:bCs/>
        </w:rPr>
        <w:t>seriesdatecolumns</w:t>
      </w:r>
      <w:proofErr w:type="spellEnd"/>
      <w:r>
        <w:t xml:space="preserve">: comma separated values with the columns containing the </w:t>
      </w:r>
    </w:p>
    <w:p w14:paraId="27801FD3" w14:textId="77777777" w:rsidR="003943AF" w:rsidRDefault="003943AF" w:rsidP="002E7077">
      <w:pPr>
        <w:pStyle w:val="Prrafodelista"/>
        <w:jc w:val="both"/>
      </w:pPr>
      <w:r>
        <w:t xml:space="preserve">date and time considering the separator indicated in </w:t>
      </w:r>
      <w:proofErr w:type="spellStart"/>
      <w:r>
        <w:t>seriesseparator</w:t>
      </w:r>
      <w:proofErr w:type="spellEnd"/>
      <w:r>
        <w:t xml:space="preserve">. </w:t>
      </w:r>
    </w:p>
    <w:p w14:paraId="7951BABD" w14:textId="0EB7F306" w:rsidR="003943AF" w:rsidRDefault="003943AF" w:rsidP="00146873">
      <w:pPr>
        <w:pStyle w:val="Prrafodelista"/>
        <w:numPr>
          <w:ilvl w:val="0"/>
          <w:numId w:val="2"/>
        </w:numPr>
        <w:jc w:val="both"/>
      </w:pPr>
      <w:proofErr w:type="spellStart"/>
      <w:r w:rsidRPr="00FE7A40">
        <w:rPr>
          <w:b/>
          <w:bCs/>
        </w:rPr>
        <w:t>seriesdateformat</w:t>
      </w:r>
      <w:proofErr w:type="spellEnd"/>
      <w:r>
        <w:t xml:space="preserve">: date format considering the date as the concatenation of </w:t>
      </w:r>
    </w:p>
    <w:p w14:paraId="4F75E3BD" w14:textId="77777777" w:rsidR="003943AF" w:rsidRDefault="003943AF" w:rsidP="002E7077">
      <w:pPr>
        <w:pStyle w:val="Prrafodelista"/>
        <w:jc w:val="both"/>
      </w:pPr>
      <w:r>
        <w:t xml:space="preserve">values of the columns indicated in </w:t>
      </w:r>
      <w:proofErr w:type="spellStart"/>
      <w:r>
        <w:t>seriesdatecolumns</w:t>
      </w:r>
      <w:proofErr w:type="spellEnd"/>
      <w:r>
        <w:t xml:space="preserve">. It follows the python </w:t>
      </w:r>
    </w:p>
    <w:p w14:paraId="78AEA5E5" w14:textId="77777777" w:rsidR="003943AF" w:rsidRDefault="003943AF" w:rsidP="002E7077">
      <w:pPr>
        <w:pStyle w:val="Prrafodelista"/>
        <w:jc w:val="both"/>
      </w:pPr>
      <w:r>
        <w:t xml:space="preserve">datetime format: </w:t>
      </w:r>
    </w:p>
    <w:p w14:paraId="5F1F3308" w14:textId="77777777" w:rsidR="003943AF" w:rsidRDefault="003943AF" w:rsidP="00FF7B50">
      <w:pPr>
        <w:pStyle w:val="Prrafodelista"/>
        <w:jc w:val="both"/>
      </w:pPr>
      <w:r>
        <w:t xml:space="preserve">https://docs.python.org/3/library/datetime.html#strftime-strptime-behavior </w:t>
      </w:r>
    </w:p>
    <w:p w14:paraId="4AF5A906" w14:textId="2047C02F" w:rsidR="003943AF" w:rsidRDefault="003943AF" w:rsidP="00146873">
      <w:pPr>
        <w:pStyle w:val="Prrafodelista"/>
        <w:numPr>
          <w:ilvl w:val="0"/>
          <w:numId w:val="2"/>
        </w:numPr>
        <w:jc w:val="both"/>
      </w:pPr>
      <w:proofErr w:type="spellStart"/>
      <w:r w:rsidRPr="00093FA2">
        <w:t>seriesvaluecolumn</w:t>
      </w:r>
      <w:proofErr w:type="spellEnd"/>
      <w:r>
        <w:t xml:space="preserve">: column of raw sea level data considering the separator </w:t>
      </w:r>
    </w:p>
    <w:p w14:paraId="161D3B4B" w14:textId="77777777" w:rsidR="007C6350" w:rsidRDefault="003943AF" w:rsidP="007C6350">
      <w:pPr>
        <w:pStyle w:val="Prrafodelista"/>
        <w:jc w:val="both"/>
      </w:pPr>
      <w:r>
        <w:t xml:space="preserve">indicated in </w:t>
      </w:r>
      <w:proofErr w:type="spellStart"/>
      <w:r>
        <w:t>seriesseparator</w:t>
      </w:r>
      <w:proofErr w:type="spellEnd"/>
      <w:r>
        <w:t xml:space="preserve">.  </w:t>
      </w:r>
    </w:p>
    <w:p w14:paraId="4B5809C9" w14:textId="624898DD" w:rsidR="003943AF" w:rsidRDefault="003943AF" w:rsidP="007C6350">
      <w:pPr>
        <w:pStyle w:val="Prrafodelista"/>
        <w:numPr>
          <w:ilvl w:val="0"/>
          <w:numId w:val="2"/>
        </w:numPr>
        <w:jc w:val="both"/>
      </w:pPr>
      <w:proofErr w:type="spellStart"/>
      <w:r w:rsidRPr="00FE7A40">
        <w:rPr>
          <w:b/>
          <w:bCs/>
        </w:rPr>
        <w:t>seriesqccolumn</w:t>
      </w:r>
      <w:proofErr w:type="spellEnd"/>
      <w:r>
        <w:t xml:space="preserve">: column containing the quality control flag considering the </w:t>
      </w:r>
    </w:p>
    <w:p w14:paraId="163D7C6F" w14:textId="4738783E" w:rsidR="003943AF" w:rsidRDefault="003943AF" w:rsidP="007C6350">
      <w:pPr>
        <w:pStyle w:val="Prrafodelista"/>
        <w:jc w:val="both"/>
      </w:pPr>
      <w:r>
        <w:t xml:space="preserve">separator indicated in </w:t>
      </w:r>
      <w:proofErr w:type="spellStart"/>
      <w:r>
        <w:t>seriesseparator</w:t>
      </w:r>
      <w:proofErr w:type="spellEnd"/>
      <w:r>
        <w:t>.</w:t>
      </w:r>
      <w:r w:rsidR="007C6350">
        <w:t xml:space="preserve"> </w:t>
      </w:r>
      <w:r w:rsidR="007C6350" w:rsidRPr="00FE7A40">
        <w:rPr>
          <w:b/>
          <w:bCs/>
        </w:rPr>
        <w:t>If you indicate “null” you specify that the .data file doesn’t contain QC column</w:t>
      </w:r>
      <w:r w:rsidR="00FE7A40">
        <w:t>.</w:t>
      </w:r>
    </w:p>
    <w:p w14:paraId="555F75DA" w14:textId="60A6FE87" w:rsidR="001070DA" w:rsidRDefault="001070DA" w:rsidP="00146873">
      <w:pPr>
        <w:pStyle w:val="Prrafodelista"/>
        <w:numPr>
          <w:ilvl w:val="0"/>
          <w:numId w:val="2"/>
        </w:numPr>
        <w:jc w:val="both"/>
      </w:pPr>
      <w:proofErr w:type="spellStart"/>
      <w:r>
        <w:t>qc_level_nsigma</w:t>
      </w:r>
      <w:proofErr w:type="spellEnd"/>
      <w:r>
        <w:t xml:space="preserve">: sigma value used to flag data by the spline fit algorithm, </w:t>
      </w:r>
    </w:p>
    <w:p w14:paraId="4A3913D2" w14:textId="77777777" w:rsidR="001070DA" w:rsidRDefault="001070DA" w:rsidP="00FF7B50">
      <w:pPr>
        <w:pStyle w:val="Prrafodelista"/>
        <w:jc w:val="both"/>
      </w:pPr>
      <w:r>
        <w:t xml:space="preserve">applied to raw sea level data </w:t>
      </w:r>
    </w:p>
    <w:p w14:paraId="0ABA4126" w14:textId="12ED26CE" w:rsidR="001070DA" w:rsidRDefault="001070DA" w:rsidP="00146873">
      <w:pPr>
        <w:pStyle w:val="Prrafodelista"/>
        <w:numPr>
          <w:ilvl w:val="0"/>
          <w:numId w:val="2"/>
        </w:numPr>
        <w:jc w:val="both"/>
      </w:pPr>
      <w:proofErr w:type="spellStart"/>
      <w:r>
        <w:t>qc_level_winsize</w:t>
      </w:r>
      <w:proofErr w:type="spellEnd"/>
      <w:r>
        <w:t xml:space="preserve">: window size of the spline fit algorithm for raw sea level data </w:t>
      </w:r>
    </w:p>
    <w:p w14:paraId="26620AD3" w14:textId="3CDF79FA" w:rsidR="001070DA" w:rsidRDefault="001070DA" w:rsidP="00146873">
      <w:pPr>
        <w:pStyle w:val="Prrafodelista"/>
        <w:numPr>
          <w:ilvl w:val="0"/>
          <w:numId w:val="2"/>
        </w:numPr>
        <w:jc w:val="both"/>
      </w:pPr>
      <w:proofErr w:type="spellStart"/>
      <w:r>
        <w:t>qc_level_splinedegree</w:t>
      </w:r>
      <w:proofErr w:type="spellEnd"/>
      <w:r>
        <w:t xml:space="preserve">: spline degree of the spline fit algorithm applied to raw </w:t>
      </w:r>
    </w:p>
    <w:p w14:paraId="1A460716" w14:textId="77777777" w:rsidR="001070DA" w:rsidRDefault="001070DA" w:rsidP="00FF7B50">
      <w:pPr>
        <w:pStyle w:val="Prrafodelista"/>
        <w:jc w:val="both"/>
      </w:pPr>
      <w:r>
        <w:t xml:space="preserve">sea level data </w:t>
      </w:r>
    </w:p>
    <w:p w14:paraId="0B8AA6F2" w14:textId="03FCBBD4" w:rsidR="001070DA" w:rsidRDefault="001070DA" w:rsidP="00146873">
      <w:pPr>
        <w:pStyle w:val="Prrafodelista"/>
        <w:numPr>
          <w:ilvl w:val="0"/>
          <w:numId w:val="2"/>
        </w:numPr>
        <w:jc w:val="both"/>
      </w:pPr>
      <w:proofErr w:type="spellStart"/>
      <w:r>
        <w:t>qc_surge_nsigma</w:t>
      </w:r>
      <w:proofErr w:type="spellEnd"/>
      <w:r>
        <w:t xml:space="preserve">: sigma value used to flag data by the spline fit algorithm, </w:t>
      </w:r>
    </w:p>
    <w:p w14:paraId="61333E1F" w14:textId="77777777" w:rsidR="001070DA" w:rsidRDefault="001070DA" w:rsidP="00FF7B50">
      <w:pPr>
        <w:pStyle w:val="Prrafodelista"/>
        <w:jc w:val="both"/>
      </w:pPr>
      <w:r>
        <w:t xml:space="preserve">applied to residual data </w:t>
      </w:r>
    </w:p>
    <w:p w14:paraId="05E30B8C" w14:textId="2902C66A" w:rsidR="001070DA" w:rsidRDefault="001070DA" w:rsidP="00146873">
      <w:pPr>
        <w:pStyle w:val="Prrafodelista"/>
        <w:numPr>
          <w:ilvl w:val="0"/>
          <w:numId w:val="2"/>
        </w:numPr>
        <w:jc w:val="both"/>
      </w:pPr>
      <w:proofErr w:type="spellStart"/>
      <w:r>
        <w:t>qc_surge_winsize</w:t>
      </w:r>
      <w:proofErr w:type="spellEnd"/>
      <w:r>
        <w:t xml:space="preserve">: window size of the spline fit algorithm for residual data </w:t>
      </w:r>
    </w:p>
    <w:p w14:paraId="723EBCFE" w14:textId="3091B83B" w:rsidR="001070DA" w:rsidRDefault="001070DA" w:rsidP="00146873">
      <w:pPr>
        <w:pStyle w:val="Prrafodelista"/>
        <w:numPr>
          <w:ilvl w:val="0"/>
          <w:numId w:val="2"/>
        </w:numPr>
        <w:jc w:val="both"/>
      </w:pPr>
      <w:proofErr w:type="spellStart"/>
      <w:r>
        <w:t>qc_surge_splinedegree</w:t>
      </w:r>
      <w:proofErr w:type="spellEnd"/>
      <w:r>
        <w:t xml:space="preserve">: spline degree of the spline fit algorithm applied to </w:t>
      </w:r>
    </w:p>
    <w:p w14:paraId="6BE552E2" w14:textId="77777777" w:rsidR="001070DA" w:rsidRDefault="001070DA" w:rsidP="00FF7B50">
      <w:pPr>
        <w:pStyle w:val="Prrafodelista"/>
        <w:jc w:val="both"/>
      </w:pPr>
      <w:r>
        <w:t xml:space="preserve">residual data </w:t>
      </w:r>
    </w:p>
    <w:p w14:paraId="57A9969F" w14:textId="2860A109" w:rsidR="001070DA" w:rsidRDefault="001070DA" w:rsidP="00146873">
      <w:pPr>
        <w:pStyle w:val="Prrafodelista"/>
        <w:numPr>
          <w:ilvl w:val="0"/>
          <w:numId w:val="2"/>
        </w:numPr>
        <w:jc w:val="both"/>
      </w:pPr>
      <w:proofErr w:type="spellStart"/>
      <w:r>
        <w:t>qc_stucklimit</w:t>
      </w:r>
      <w:proofErr w:type="spellEnd"/>
      <w:r>
        <w:t xml:space="preserve">: maximum number of data with same value (stuck value) allowed </w:t>
      </w:r>
    </w:p>
    <w:p w14:paraId="2004289B" w14:textId="77777777" w:rsidR="001070DA" w:rsidRDefault="001070DA" w:rsidP="00FF7B50">
      <w:pPr>
        <w:pStyle w:val="Prrafodelista"/>
        <w:jc w:val="both"/>
      </w:pPr>
      <w:r>
        <w:t xml:space="preserve">in the quality control module </w:t>
      </w:r>
    </w:p>
    <w:p w14:paraId="147492EB" w14:textId="2AB86E1B" w:rsidR="00CE31E2" w:rsidRDefault="00EC3EF4" w:rsidP="00EC3EF4">
      <w:pPr>
        <w:jc w:val="both"/>
      </w:pPr>
      <w:r>
        <w:t xml:space="preserve">The fields </w:t>
      </w:r>
      <w:r w:rsidR="00280B0B">
        <w:t xml:space="preserve">in bold are the main ones you should </w:t>
      </w:r>
      <w:r w:rsidR="00093FA2">
        <w:t>set</w:t>
      </w:r>
      <w:r w:rsidR="00280B0B">
        <w:t xml:space="preserve"> to </w:t>
      </w:r>
      <w:r w:rsidR="00F25378">
        <w:t>guide SELENE to process your data.</w:t>
      </w:r>
    </w:p>
    <w:p w14:paraId="28C0BA94" w14:textId="64231DA9" w:rsidR="00CE31E2" w:rsidRDefault="00CE31E2" w:rsidP="00CE31E2">
      <w:pPr>
        <w:ind w:left="720"/>
        <w:jc w:val="both"/>
      </w:pPr>
      <w:r w:rsidRPr="00CE31E2">
        <w:lastRenderedPageBreak/>
        <w:drawing>
          <wp:inline distT="0" distB="0" distL="0" distR="0" wp14:anchorId="3235C06D" wp14:editId="4E6C34DA">
            <wp:extent cx="3540676" cy="3924935"/>
            <wp:effectExtent l="0" t="0" r="3175" b="0"/>
            <wp:docPr id="1393655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55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7653" cy="39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FF6B" w14:textId="573509AB" w:rsidR="00DE447A" w:rsidRDefault="00DE447A" w:rsidP="00CE31E2">
      <w:pPr>
        <w:ind w:left="720"/>
        <w:jc w:val="both"/>
      </w:pPr>
      <w:r>
        <w:t xml:space="preserve">       </w:t>
      </w:r>
    </w:p>
    <w:p w14:paraId="1A2450EF" w14:textId="294A5DBB" w:rsidR="00526F9D" w:rsidRDefault="00C13B7D" w:rsidP="00526F9D">
      <w:pPr>
        <w:pStyle w:val="Prrafodelista"/>
        <w:numPr>
          <w:ilvl w:val="0"/>
          <w:numId w:val="2"/>
        </w:numPr>
        <w:jc w:val="both"/>
      </w:pPr>
      <w:r>
        <w:t xml:space="preserve">If you have pre-computed </w:t>
      </w:r>
      <w:r w:rsidR="0067333D">
        <w:t xml:space="preserve">harmonics </w:t>
      </w:r>
      <w:r>
        <w:t>for your station</w:t>
      </w:r>
      <w:r w:rsidR="0067333D">
        <w:t xml:space="preserve"> in the format processed by SELENE, you </w:t>
      </w:r>
      <w:r w:rsidR="00085CAF">
        <w:t xml:space="preserve">can allocate it in </w:t>
      </w:r>
      <w:r w:rsidR="00085CAF">
        <w:t>SELENE_TRAINING/</w:t>
      </w:r>
      <w:r w:rsidR="00FF1D89">
        <w:t>configuration</w:t>
      </w:r>
      <w:r w:rsidR="00085CAF">
        <w:t>/</w:t>
      </w:r>
      <w:r w:rsidR="00526F9D">
        <w:t xml:space="preserve"> and they</w:t>
      </w:r>
      <w:r w:rsidR="00150C1A">
        <w:t xml:space="preserve"> </w:t>
      </w:r>
      <w:r w:rsidR="00BF72CF">
        <w:t>will be used to compute surge/tide</w:t>
      </w:r>
      <w:r w:rsidR="00526F9D">
        <w:t>. You must specified the path in the field  “</w:t>
      </w:r>
      <w:proofErr w:type="spellStart"/>
      <w:r w:rsidR="00526F9D" w:rsidRPr="009D7B5C">
        <w:rPr>
          <w:b/>
          <w:bCs/>
        </w:rPr>
        <w:t>foremanharmfile</w:t>
      </w:r>
      <w:proofErr w:type="spellEnd"/>
      <w:r w:rsidR="00526F9D">
        <w:t xml:space="preserve">” of the </w:t>
      </w:r>
      <w:proofErr w:type="spellStart"/>
      <w:r w:rsidR="00DA2549" w:rsidRPr="0048575B">
        <w:rPr>
          <w:b/>
          <w:bCs/>
          <w:u w:val="single"/>
        </w:rPr>
        <w:t>stations.json</w:t>
      </w:r>
      <w:proofErr w:type="spellEnd"/>
    </w:p>
    <w:p w14:paraId="33FFCA9B" w14:textId="36924C3F" w:rsidR="00467575" w:rsidRDefault="00526F9D" w:rsidP="00526F9D">
      <w:pPr>
        <w:pStyle w:val="Prrafodelista"/>
        <w:jc w:val="both"/>
      </w:pPr>
      <w:r>
        <w:t>I</w:t>
      </w:r>
      <w:r w:rsidR="005A194F">
        <w:t xml:space="preserve">n case </w:t>
      </w:r>
      <w:r w:rsidR="00085CAF">
        <w:t xml:space="preserve"> </w:t>
      </w:r>
      <w:r w:rsidR="005A194F">
        <w:t>y</w:t>
      </w:r>
      <w:r w:rsidR="0041792C">
        <w:t xml:space="preserve">ou </w:t>
      </w:r>
      <w:r w:rsidR="005A194F">
        <w:t>don</w:t>
      </w:r>
      <w:r w:rsidR="0041792C">
        <w:t xml:space="preserve">'t have harmonics, </w:t>
      </w:r>
      <w:r w:rsidR="008B2BB4">
        <w:t>the</w:t>
      </w:r>
      <w:r w:rsidR="0041792C">
        <w:t xml:space="preserve"> code works </w:t>
      </w:r>
      <w:r w:rsidR="0070549F">
        <w:t>without</w:t>
      </w:r>
      <w:r w:rsidR="005D779A">
        <w:t xml:space="preserve"> </w:t>
      </w:r>
      <w:r w:rsidR="003B263E">
        <w:t>assessing</w:t>
      </w:r>
      <w:r w:rsidR="0070549F">
        <w:t xml:space="preserve"> surge/tide analysis. </w:t>
      </w:r>
    </w:p>
    <w:p w14:paraId="33FFCA9C" w14:textId="77777777" w:rsidR="00467575" w:rsidRDefault="00467575"/>
    <w:p w14:paraId="33FFCA9D" w14:textId="77777777" w:rsidR="00467575" w:rsidRPr="0077146A" w:rsidRDefault="0041792C">
      <w:pPr>
        <w:rPr>
          <w:b/>
          <w:bCs/>
          <w:sz w:val="32"/>
          <w:szCs w:val="32"/>
        </w:rPr>
      </w:pPr>
      <w:r w:rsidRPr="0077146A">
        <w:rPr>
          <w:b/>
          <w:bCs/>
          <w:sz w:val="32"/>
          <w:szCs w:val="32"/>
        </w:rPr>
        <w:t>Links for more information</w:t>
      </w:r>
    </w:p>
    <w:p w14:paraId="33FFCA9E" w14:textId="77777777" w:rsidR="00467575" w:rsidRDefault="0041792C">
      <w:r>
        <w:t>https://data.marine.copernicus.eu/product/INSITU_GLO_PHY_SSH_DISCRETE_MY_013_053/description</w:t>
      </w:r>
    </w:p>
    <w:sectPr w:rsidR="0046757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B2DFD" w14:textId="77777777" w:rsidR="0041792C" w:rsidRDefault="0041792C">
      <w:pPr>
        <w:spacing w:after="0" w:line="240" w:lineRule="auto"/>
      </w:pPr>
      <w:r>
        <w:separator/>
      </w:r>
    </w:p>
  </w:endnote>
  <w:endnote w:type="continuationSeparator" w:id="0">
    <w:p w14:paraId="3B47D42A" w14:textId="77777777" w:rsidR="0041792C" w:rsidRDefault="00417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C390A" w14:textId="77777777" w:rsidR="0041792C" w:rsidRDefault="0041792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E85C856" w14:textId="77777777" w:rsidR="0041792C" w:rsidRDefault="00417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2C5"/>
    <w:multiLevelType w:val="hybridMultilevel"/>
    <w:tmpl w:val="A394D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D7F80"/>
    <w:multiLevelType w:val="hybridMultilevel"/>
    <w:tmpl w:val="6B9EF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E6F4D"/>
    <w:multiLevelType w:val="hybridMultilevel"/>
    <w:tmpl w:val="5180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688818">
    <w:abstractNumId w:val="2"/>
  </w:num>
  <w:num w:numId="2" w16cid:durableId="1287736471">
    <w:abstractNumId w:val="1"/>
  </w:num>
  <w:num w:numId="3" w16cid:durableId="202666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67575"/>
    <w:rsid w:val="00006013"/>
    <w:rsid w:val="000066A5"/>
    <w:rsid w:val="00036016"/>
    <w:rsid w:val="00051DDF"/>
    <w:rsid w:val="00085CAF"/>
    <w:rsid w:val="00093FA2"/>
    <w:rsid w:val="000A1366"/>
    <w:rsid w:val="000C3061"/>
    <w:rsid w:val="000C6A3B"/>
    <w:rsid w:val="000E707A"/>
    <w:rsid w:val="000F2276"/>
    <w:rsid w:val="000F4F46"/>
    <w:rsid w:val="001070DA"/>
    <w:rsid w:val="0013610C"/>
    <w:rsid w:val="00146873"/>
    <w:rsid w:val="00146931"/>
    <w:rsid w:val="00150C1A"/>
    <w:rsid w:val="00193CB5"/>
    <w:rsid w:val="001D10F2"/>
    <w:rsid w:val="001F3480"/>
    <w:rsid w:val="00265704"/>
    <w:rsid w:val="00280B0B"/>
    <w:rsid w:val="00297315"/>
    <w:rsid w:val="002E7077"/>
    <w:rsid w:val="00314797"/>
    <w:rsid w:val="003175DE"/>
    <w:rsid w:val="003340B9"/>
    <w:rsid w:val="0037356B"/>
    <w:rsid w:val="003943AF"/>
    <w:rsid w:val="003A3A20"/>
    <w:rsid w:val="003B263E"/>
    <w:rsid w:val="0041792C"/>
    <w:rsid w:val="00421A4E"/>
    <w:rsid w:val="00444EF4"/>
    <w:rsid w:val="00467575"/>
    <w:rsid w:val="0048575B"/>
    <w:rsid w:val="00526F9D"/>
    <w:rsid w:val="005A194F"/>
    <w:rsid w:val="005B2EF1"/>
    <w:rsid w:val="005D779A"/>
    <w:rsid w:val="005E06A9"/>
    <w:rsid w:val="00634F04"/>
    <w:rsid w:val="00636E67"/>
    <w:rsid w:val="00647196"/>
    <w:rsid w:val="00661465"/>
    <w:rsid w:val="00663BC2"/>
    <w:rsid w:val="0067333D"/>
    <w:rsid w:val="006E7DEC"/>
    <w:rsid w:val="0070549F"/>
    <w:rsid w:val="00720CED"/>
    <w:rsid w:val="00760F6C"/>
    <w:rsid w:val="0077146A"/>
    <w:rsid w:val="007C6350"/>
    <w:rsid w:val="00803CA9"/>
    <w:rsid w:val="00883B6F"/>
    <w:rsid w:val="008A098C"/>
    <w:rsid w:val="008A11AC"/>
    <w:rsid w:val="008A2BE2"/>
    <w:rsid w:val="008B2BB4"/>
    <w:rsid w:val="009850D3"/>
    <w:rsid w:val="00995A8B"/>
    <w:rsid w:val="009D7B5C"/>
    <w:rsid w:val="00A34106"/>
    <w:rsid w:val="00AF733F"/>
    <w:rsid w:val="00B763B0"/>
    <w:rsid w:val="00B87784"/>
    <w:rsid w:val="00BA4289"/>
    <w:rsid w:val="00BA7F58"/>
    <w:rsid w:val="00BF204A"/>
    <w:rsid w:val="00BF72CF"/>
    <w:rsid w:val="00C13B7D"/>
    <w:rsid w:val="00C67290"/>
    <w:rsid w:val="00CE31E2"/>
    <w:rsid w:val="00D9247C"/>
    <w:rsid w:val="00DA2549"/>
    <w:rsid w:val="00DD6457"/>
    <w:rsid w:val="00DE447A"/>
    <w:rsid w:val="00DF3FB7"/>
    <w:rsid w:val="00E238D1"/>
    <w:rsid w:val="00E465B8"/>
    <w:rsid w:val="00E67251"/>
    <w:rsid w:val="00EA6289"/>
    <w:rsid w:val="00EC3EF4"/>
    <w:rsid w:val="00EE0A4A"/>
    <w:rsid w:val="00F25378"/>
    <w:rsid w:val="00F60148"/>
    <w:rsid w:val="00F64DD0"/>
    <w:rsid w:val="00F74AA6"/>
    <w:rsid w:val="00FA4C0C"/>
    <w:rsid w:val="00FE7A40"/>
    <w:rsid w:val="00FF1D89"/>
    <w:rsid w:val="00FF24AE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FCA54"/>
  <w15:docId w15:val="{776BE6D0-610C-4907-834B-F053B2FB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kern w:val="3"/>
        <w:sz w:val="24"/>
        <w:szCs w:val="24"/>
        <w:lang w:val="en-GB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8D1"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1Char">
    <w:name w:val="Heading 1 Char"/>
    <w:basedOn w:val="Fuentedeprrafopredeter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Fuentedeprrafopredeter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Fuentedeprrafopredeter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Fuentedeprrafopredeter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Fuentedeprrafopredeter"/>
    <w:rPr>
      <w:rFonts w:eastAsia="DengXian Light" w:cs="Times New Roman"/>
      <w:color w:val="0F4761"/>
    </w:rPr>
  </w:style>
  <w:style w:type="character" w:customStyle="1" w:styleId="Heading6Char">
    <w:name w:val="Heading 6 Char"/>
    <w:basedOn w:val="Fuentedeprrafopredeter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Fuentedeprrafopredeter"/>
    <w:rPr>
      <w:rFonts w:eastAsia="DengXian Light" w:cs="Times New Roman"/>
      <w:color w:val="595959"/>
    </w:rPr>
  </w:style>
  <w:style w:type="character" w:customStyle="1" w:styleId="Heading8Char">
    <w:name w:val="Heading 8 Char"/>
    <w:basedOn w:val="Fuentedeprrafopredeter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Fuentedeprrafopredeter"/>
    <w:rPr>
      <w:rFonts w:eastAsia="DengXian Light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Fuentedeprrafopredeter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Fuentedeprrafopredeter"/>
    <w:rPr>
      <w:rFonts w:eastAsia="DengXian Light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character" w:styleId="Hipervnculo">
    <w:name w:val="Hyperlink"/>
    <w:basedOn w:val="Fuentedeprrafopredeter"/>
    <w:rPr>
      <w:color w:val="467886"/>
      <w:u w:val="single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 Lin</dc:creator>
  <dc:description/>
  <cp:lastModifiedBy>Alejandro Gallardo</cp:lastModifiedBy>
  <cp:revision>2</cp:revision>
  <dcterms:created xsi:type="dcterms:W3CDTF">2026-04-29T11:26:00Z</dcterms:created>
  <dcterms:modified xsi:type="dcterms:W3CDTF">2026-04-29T11:26:00Z</dcterms:modified>
</cp:coreProperties>
</file>